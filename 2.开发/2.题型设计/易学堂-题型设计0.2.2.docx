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jc w:val="center"/>
        <w:rPr>
          <w:rFonts w:hint="eastAsia"/>
        </w:rPr>
      </w:pPr>
      <w:r>
        <w:rPr>
          <w:rFonts w:hint="eastAsia"/>
        </w:rPr>
        <w:t>题型说明</w:t>
      </w:r>
    </w:p>
    <w:p>
      <w:pPr>
        <w:pStyle w:val="2"/>
        <w:rPr>
          <w:rFonts w:hint="eastAsia"/>
        </w:rPr>
      </w:pPr>
      <w:r>
        <w:rPr>
          <w:rFonts w:hint="eastAsia"/>
        </w:rPr>
        <w:t>题型概览</w:t>
      </w:r>
    </w:p>
    <w:p>
      <w:pPr>
        <w:ind w:left="0"/>
        <w:rPr>
          <w:rFonts w:hint="eastAsia"/>
        </w:rPr>
      </w:pPr>
    </w:p>
    <w:p>
      <w:pPr>
        <w:pStyle w:val="2"/>
      </w:pPr>
      <w:r>
        <w:rPr>
          <w:rFonts w:hint="eastAsia"/>
        </w:rPr>
        <w:t>K-题型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</w:rPr>
        <w:t>语音</w:t>
      </w:r>
      <w:r>
        <w:rPr>
          <w:rFonts w:hint="eastAsia"/>
          <w:lang w:val="en-US" w:eastAsia="zh-CN"/>
        </w:rPr>
        <w:t>题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数据库数据查询简述：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sys_dict字典表ID等于1和2的数据为语音题（1：语音题模版1； 2：语音题模版2），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 xml:space="preserve"> 题库表question_type对应sys_dict字段ID，parent_id字段为空是主题干，parent_id和id是父子级关系查询子题。</w:t>
      </w:r>
    </w:p>
    <w:p>
      <w:pPr>
        <w:bidi w:val="0"/>
        <w:rPr>
          <w:rFonts w:hint="eastAsia" w:ascii="宋体" w:hAnsi="宋体"/>
          <w:sz w:val="22"/>
          <w:lang w:val="en-US" w:eastAsia="zh-CN"/>
        </w:rPr>
      </w:pPr>
      <w:r>
        <w:rPr>
          <w:rFonts w:hint="eastAsia" w:ascii="宋体" w:hAnsi="宋体"/>
          <w:b/>
          <w:bCs/>
          <w:sz w:val="22"/>
          <w:lang w:val="en-US" w:eastAsia="zh-CN"/>
        </w:rPr>
        <w:t>sys_dict字典表</w:t>
      </w:r>
      <w:r>
        <w:rPr>
          <w:rFonts w:hint="eastAsia" w:ascii="宋体" w:hAnsi="宋体"/>
          <w:sz w:val="22"/>
          <w:lang w:val="en-US"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3839845" cy="3046095"/>
            <wp:effectExtent l="0" t="0" r="635" b="1905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宋体" w:hAnsi="宋体"/>
          <w:b/>
          <w:bCs/>
          <w:sz w:val="22"/>
        </w:rPr>
        <w:t>que_question</w:t>
      </w:r>
      <w:r>
        <w:rPr>
          <w:rFonts w:hint="eastAsia" w:ascii="宋体" w:hAnsi="宋体"/>
          <w:b/>
          <w:bCs/>
          <w:sz w:val="22"/>
          <w:lang w:val="en-US" w:eastAsia="zh-CN"/>
        </w:rPr>
        <w:t xml:space="preserve"> 题库表</w:t>
      </w:r>
      <w:r>
        <w:rPr>
          <w:rFonts w:hint="eastAsia" w:ascii="宋体" w:hAnsi="宋体"/>
          <w:sz w:val="22"/>
          <w:lang w:val="en-US" w:eastAsia="zh-CN"/>
        </w:rPr>
        <w:t>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0420" cy="2915920"/>
            <wp:effectExtent l="0" t="0" r="7620" b="10160"/>
            <wp:docPr id="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K-语音-1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：语音和文字结合的题型。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bidi w:val="0"/>
        <w:rPr>
          <w:rFonts w:hint="eastAsia"/>
        </w:rPr>
      </w:pPr>
      <w:r>
        <w:drawing>
          <wp:inline distT="0" distB="0" distL="0" distR="0">
            <wp:extent cx="3825875" cy="393509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"success":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"code": "000000",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"msg": "成功",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"description":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"questionType":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"gdasdfgaghah",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"昂贵的嘎达嘎达噶"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"material": "http://35.201.165.105:8000/storage/video/20190105/1546677935662505.mp3"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bidi w:val="0"/>
        <w:ind w:firstLine="716" w:firstLineChars="0"/>
        <w:rPr>
          <w:rFonts w:hint="eastAsia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pStyle w:val="3"/>
        <w:rPr>
          <w:rFonts w:hint="eastAsia"/>
        </w:rPr>
      </w:pPr>
      <w:r>
        <w:rPr>
          <w:rFonts w:hint="eastAsia"/>
        </w:rPr>
        <w:t>K-语音-2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：语音和图片结合的题型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bidi w:val="0"/>
      </w:pPr>
      <w:r>
        <w:drawing>
          <wp:inline distT="0" distB="0" distL="0" distR="0">
            <wp:extent cx="3460115" cy="4455160"/>
            <wp:effectExtent l="0" t="0" r="1460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011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"success":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"code": "000000",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"msg": "成功",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"description":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"questionType":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"list": [],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"material": "http://35.201.165.105:8000/storage/image/20190105/1546681864561008.png"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匹配题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数据库数据查询简述：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sys_dict字典表ID等于12、13、14的数据为匹配题（12：匹配题模版1； 13：匹配题模版2；14：匹配题模版3）；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 xml:space="preserve"> 题库表question_type对应sys_dict字段ID，parent_id字段为空是主题干，parent_id和id是父子级关系查询子题。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查询情况1·： question_type=13的匹配题可以在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>表通过父子级关系查询；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查询情况2： question_type= 12、14的匹配题需要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>表的ID和</w:t>
      </w:r>
      <w:r>
        <w:rPr>
          <w:rFonts w:hint="eastAsia"/>
        </w:rPr>
        <w:t>que_question_pair</w:t>
      </w:r>
      <w:r>
        <w:rPr>
          <w:rFonts w:hint="eastAsia"/>
          <w:lang w:val="en-US" w:eastAsia="zh-CN"/>
        </w:rPr>
        <w:t>表的</w:t>
      </w:r>
      <w:r>
        <w:rPr>
          <w:rFonts w:hint="eastAsia"/>
        </w:rPr>
        <w:t>question</w:t>
      </w:r>
      <w:r>
        <w:rPr>
          <w:rFonts w:hint="eastAsia"/>
          <w:lang w:val="en-US" w:eastAsia="zh-CN"/>
        </w:rPr>
        <w:t>_id关联查询。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sys_dict字典表：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09950" cy="1996440"/>
            <wp:effectExtent l="0" t="0" r="381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宋体" w:hAnsi="宋体"/>
          <w:b/>
          <w:bCs/>
          <w:sz w:val="22"/>
        </w:rPr>
        <w:t>que_question</w:t>
      </w:r>
      <w:r>
        <w:rPr>
          <w:rFonts w:hint="eastAsia" w:ascii="宋体" w:hAnsi="宋体"/>
          <w:b/>
          <w:bCs/>
          <w:sz w:val="22"/>
          <w:lang w:val="en-US" w:eastAsia="zh-CN"/>
        </w:rPr>
        <w:t xml:space="preserve"> 题库表</w:t>
      </w:r>
      <w:r>
        <w:rPr>
          <w:rFonts w:hint="eastAsia" w:ascii="宋体" w:hAnsi="宋体"/>
          <w:sz w:val="22"/>
          <w:lang w:val="en-US"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3360420" cy="2915920"/>
            <wp:effectExtent l="0" t="0" r="7620" b="1016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 w:ascii="宋体" w:hAnsi="宋体"/>
          <w:b/>
          <w:bCs/>
          <w:sz w:val="22"/>
          <w:lang w:val="en-US" w:eastAsia="zh-CN"/>
        </w:rPr>
        <w:t>que_question_pair 题库表</w:t>
      </w:r>
      <w:r>
        <w:rPr>
          <w:rFonts w:hint="eastAsia" w:ascii="宋体" w:hAnsi="宋体"/>
          <w:sz w:val="22"/>
          <w:lang w:val="en-US" w:eastAsia="zh-CN"/>
        </w:rPr>
        <w:t>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21710" cy="3422015"/>
            <wp:effectExtent l="0" t="0" r="13970" b="698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匹配-1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：图片和语音结合的题型。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3185160" cy="422148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rPr>
          <w:rFonts w:hint="eastAsia"/>
        </w:rPr>
      </w:pP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"voList":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default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"video": null, 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 w:asciiTheme="minorHAnsi" w:hAnsiTheme="minorHAnsi" w:eastAsiaTheme="minorEastAsia" w:cstheme="minorBidi"/>
          <w:color w:val="707070" w:themeColor="accent1"/>
          <w:kern w:val="0"/>
          <w:sz w:val="15"/>
          <w:szCs w:val="15"/>
          <w:lang w:val="en-US" w:eastAsia="zh-CN" w:bidi="ar-SA"/>
          <w14:textFill>
            <w14:solidFill>
              <w14:schemeClr w14:val="accent1"/>
            </w14:solidFill>
          </w14:textFill>
        </w:rPr>
        <w:t xml:space="preserve">  </w:t>
      </w:r>
      <w:r>
        <w:rPr>
          <w:rFonts w:hint="eastAsia"/>
          <w:sz w:val="15"/>
          <w:szCs w:val="15"/>
          <w:lang w:val="en-US" w:eastAsia="zh-CN"/>
        </w:rPr>
        <w:t xml:space="preserve">      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"leftPair": "http://35.201.165.105:8000/storage/video/20190105/1546653206131301.mp3",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"rightPair": "http://35.201.165.105:8000/storage/image/20190105/1546653275952158.jpg"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"video":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"leftPair": "http://35.201.165.105:8000/storage/video/20190105/1546653219181660.mp3",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"rightPair": "http://35.201.165.105:8000/storage/image/20190105/1546653270963375.png"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"video":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"leftPair": "http://35.201.165.105:8000/storage/video/20190105/1546653234819088.mp3",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"rightPair": "http://35.201.165.105:8000/storage/image/20190105/1546653267425044.png"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"video":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"leftPair": "http://35.201.165.105:8000/storage/video/20190105/1546653252540321.mp3",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"rightPair": "http://35.201.165.105:8000/storage/image/20190105/1546653263131425.png"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"randomList":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"http://35.201.165.105:8000/storage/video/20190105/1546653219181660.mp3",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"http://35.201.165.105:8000/storage/video/20190105/1546653234819088.mp3",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"http://35.201.165.105:8000/storage/video/20190105/1546653252540321.mp3",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"http://35.201.165.105:8000/storage/video/20190105/1546653206131301.mp3"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bidi w:val="0"/>
        <w:ind w:firstLine="716" w:firstLineChars="0"/>
        <w:rPr>
          <w:rFonts w:hint="default"/>
          <w:sz w:val="15"/>
          <w:szCs w:val="15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匹配-2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：语音和单词结合的题型。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4015740" cy="416052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"video": "http://35.201.165.105:8000/storage/video/20190105/1546682865700822.mp3",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"leftPair":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"rightPair":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"Hello, (Rosy) Hello, (Tim) . Hello, everyone.",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"Hello, (Miss Jones) and (Billy). Come and have some fun!"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"voList":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"randomList":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"Rosy",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"Tim",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"Miss Jones",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"Billy"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"matchType": 13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匹配-3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：文字和文字结合的题型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688080" cy="309372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"video":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"leftPair":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"rightPair":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"video":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"leftPair": "eight",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"rightPair": "8",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null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"video":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"leftPair": "seven",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"rightPair": "6",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null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"video":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"leftPair": "one",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"rightPair": "1",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null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"video":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"imageurl":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"classId":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"leftPair": "six",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"rightPair": "7",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null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"voList":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"randomList":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"one",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"six",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"seven",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"eight"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"matchType": null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排序题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数据库数据查询简述：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sys_dict字典表ID等于16、17、26、27的数据为排序题（16：排序题模版1； 17：排序题模版2；26：排序题模版3；27：排序题模版4）；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 xml:space="preserve"> 题库表question_type对应sys_dict字段ID，parent_id字段为空是主题干，parent_id和id是父子级关系查询子题。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查询情况1：  question_type=17、26、27的匹配题可以在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>表通过父子级关系查询；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查询情况2：  question_type= 16的匹配题需要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>表的ID和</w:t>
      </w:r>
      <w:r>
        <w:rPr>
          <w:rFonts w:hint="eastAsia"/>
        </w:rPr>
        <w:t>que_question_pair</w:t>
      </w:r>
      <w:r>
        <w:rPr>
          <w:rFonts w:hint="eastAsia"/>
          <w:lang w:val="en-US" w:eastAsia="zh-CN"/>
        </w:rPr>
        <w:t>表的</w:t>
      </w:r>
      <w:r>
        <w:rPr>
          <w:rFonts w:hint="eastAsia"/>
        </w:rPr>
        <w:t>question</w:t>
      </w:r>
      <w:r>
        <w:rPr>
          <w:rFonts w:hint="eastAsia"/>
          <w:lang w:val="en-US" w:eastAsia="zh-CN"/>
        </w:rPr>
        <w:t>_id关联查询。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sys_dict字典表：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97580" cy="2326640"/>
            <wp:effectExtent l="0" t="0" r="7620" b="508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宋体" w:hAnsi="宋体"/>
          <w:b/>
          <w:bCs/>
          <w:sz w:val="22"/>
        </w:rPr>
        <w:t>que_question</w:t>
      </w:r>
      <w:r>
        <w:rPr>
          <w:rFonts w:hint="eastAsia" w:ascii="宋体" w:hAnsi="宋体"/>
          <w:b/>
          <w:bCs/>
          <w:sz w:val="22"/>
          <w:lang w:val="en-US" w:eastAsia="zh-CN"/>
        </w:rPr>
        <w:t xml:space="preserve"> 题库表</w:t>
      </w:r>
      <w:r>
        <w:rPr>
          <w:rFonts w:hint="eastAsia" w:ascii="宋体" w:hAnsi="宋体"/>
          <w:sz w:val="22"/>
          <w:lang w:val="en-US"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3360420" cy="2915920"/>
            <wp:effectExtent l="0" t="0" r="7620" b="1016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 w:ascii="宋体" w:hAnsi="宋体"/>
          <w:b/>
          <w:bCs/>
          <w:sz w:val="22"/>
          <w:lang w:val="en-US" w:eastAsia="zh-CN"/>
        </w:rPr>
        <w:t>que_question_pair 题库表</w:t>
      </w:r>
      <w:r>
        <w:rPr>
          <w:rFonts w:hint="eastAsia" w:ascii="宋体" w:hAnsi="宋体"/>
          <w:sz w:val="22"/>
          <w:lang w:val="en-US" w:eastAsia="zh-CN"/>
        </w:rPr>
        <w:t>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2960" cy="3267710"/>
            <wp:effectExtent l="0" t="0" r="5080" b="889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color w:val="FF0000"/>
        </w:rPr>
      </w:pPr>
      <w:r>
        <w:rPr>
          <w:rFonts w:hint="eastAsia"/>
          <w:color w:val="FF0000"/>
        </w:rPr>
        <w:t>K-</w:t>
      </w:r>
      <w:r>
        <w:rPr>
          <w:rFonts w:hint="eastAsia"/>
          <w:color w:val="FF0000"/>
          <w:lang w:val="en-US"/>
        </w:rPr>
        <w:t>排序-1</w:t>
      </w:r>
      <w:r>
        <w:rPr>
          <w:color w:val="FF0000"/>
          <w:lang w:val="en-US"/>
        </w:rPr>
        <w:t>(</w:t>
      </w:r>
      <w:r>
        <w:rPr>
          <w:rFonts w:hint="eastAsia"/>
          <w:color w:val="FF0000"/>
          <w:lang w:val="en-US"/>
        </w:rPr>
        <w:t>废弃</w:t>
      </w:r>
      <w:r>
        <w:rPr>
          <w:color w:val="FF0000"/>
          <w:lang w:val="en-US"/>
        </w:rPr>
        <w:t>)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：图片和语音结合的题型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345180" cy="3840480"/>
            <wp:effectExtent l="0" t="0" r="762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"filed": "http://35.201.165.105:8000/storage/video/20190105/1546683007531173.mp3",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"result":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"option": "http://35.201.165.105:8000/storage/image/20190105/1546683022291611.png",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"sort": "2"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"result":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"option": "http://35.201.165.105:8000/storage/image/20190105/1546683019700533.png",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"sort": "1"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"result":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"option": "http://35.201.165.105:8000/storage/image/20190105/1546683027886964.jpg",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"sort": "4"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"result": null,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"option": "http://35.201.165.105:8000/storage/image/20190105/1546683024622992.png",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"sort": "3"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排序-2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简述：</w:t>
      </w:r>
      <w:r>
        <w:rPr>
          <w:rFonts w:hint="eastAsia"/>
          <w:lang w:val="en-US" w:eastAsia="zh-CN"/>
        </w:rPr>
        <w:t>语音和文字结合的题型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82340" cy="4290060"/>
            <wp:effectExtent l="0" t="0" r="762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"filed": "http://35.201.165.105:8000/storage/video/20190105/1546683059204851.mp3",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"(lt’s)(a)(pen)",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"a",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"pen",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"lt’s"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"(How)(are)(you)",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"you",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"are",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"How"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"(l)(am)(fine)测试",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"fine",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"l",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"am"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排序-3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：语音和句型结合的题型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59480" cy="413004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"filed": "http://35.201.165.105:8000/storage/video/20190105/1546683059204851.mp3",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"(lt’s)(a)(pen)",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"a",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"pen",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"lt’s"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"(How)(are)(you)",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"you",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"are",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"How"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"(l)(am)(fine)测试",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"fine",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"l",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"am"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排序-4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：短文和句型结合的题型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44240" cy="521208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"filed": "http://35.201.165.105:8000/storage/video/20190105/1546683059204851.mp3",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"(lt’s)(a)(pen)",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"a",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"pen",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"lt’s"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"(How)(are)(you)",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"you",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"are",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"How"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"(l)(am)(fine)测试",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"fine",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"l",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"am"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}</w:t>
      </w:r>
    </w:p>
    <w:p>
      <w:pPr>
        <w:bidi w:val="0"/>
        <w:rPr>
          <w:rFonts w:hint="eastAsia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选择题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数据库数据查询简述：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sys_dict字典表ID等于6、7、8、9、10、11、20、28、29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的数据为选择题（6：选择题模版1； 7：选择题模版2；8：选择题模版3；9：选择题模版4；10：选择题模版5；11：选择题模版6；20：选择题模版7；28：选择题模版8；29：选择题模版9）；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 xml:space="preserve"> 题库表question_type对应sys_dict字段ID，parent_id字段为空(null)是主题干，parent_id和id是父子级关系查询子题。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查询情况1：  question_type=6、7、8、9、10、11的选择题可以在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>表通过父子级关系查询；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查询情况2：  question_type=20、28、29的选择题需要</w:t>
      </w:r>
      <w:r>
        <w:rPr>
          <w:rFonts w:hint="eastAsia"/>
        </w:rPr>
        <w:t>que_question</w:t>
      </w:r>
      <w:r>
        <w:rPr>
          <w:rFonts w:hint="eastAsia"/>
          <w:lang w:val="en-US" w:eastAsia="zh-CN"/>
        </w:rPr>
        <w:t>表的ID和</w:t>
      </w:r>
      <w:r>
        <w:rPr>
          <w:rFonts w:hint="eastAsia"/>
        </w:rPr>
        <w:t>que_question_option</w:t>
      </w:r>
      <w:r>
        <w:rPr>
          <w:rFonts w:hint="eastAsia"/>
          <w:lang w:val="en-US" w:eastAsia="zh-CN"/>
        </w:rPr>
        <w:t>表的</w:t>
      </w:r>
      <w:r>
        <w:rPr>
          <w:rFonts w:hint="eastAsia"/>
        </w:rPr>
        <w:t>question</w:t>
      </w:r>
      <w:r>
        <w:rPr>
          <w:rFonts w:hint="eastAsia"/>
          <w:lang w:val="en-US" w:eastAsia="zh-CN"/>
        </w:rPr>
        <w:t>_id字段关联查询。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sys_dict字典表：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97580" cy="2326640"/>
            <wp:effectExtent l="0" t="0" r="7620" b="508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 w:ascii="宋体" w:hAnsi="宋体"/>
          <w:b/>
          <w:bCs/>
          <w:sz w:val="22"/>
        </w:rPr>
        <w:t>que_question</w:t>
      </w:r>
      <w:r>
        <w:rPr>
          <w:rFonts w:hint="eastAsia" w:ascii="宋体" w:hAnsi="宋体"/>
          <w:b/>
          <w:bCs/>
          <w:sz w:val="22"/>
          <w:lang w:val="en-US" w:eastAsia="zh-CN"/>
        </w:rPr>
        <w:t xml:space="preserve"> 题库表</w:t>
      </w:r>
      <w:r>
        <w:rPr>
          <w:rFonts w:hint="eastAsia" w:ascii="宋体" w:hAnsi="宋体"/>
          <w:sz w:val="22"/>
          <w:lang w:val="en-US" w:eastAsia="zh-CN"/>
        </w:rPr>
        <w:t>：</w:t>
      </w:r>
    </w:p>
    <w:p>
      <w:pPr>
        <w:bidi w:val="0"/>
      </w:pPr>
      <w:r>
        <w:drawing>
          <wp:inline distT="0" distB="0" distL="114300" distR="114300">
            <wp:extent cx="3360420" cy="2915920"/>
            <wp:effectExtent l="0" t="0" r="7620" b="10160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 w:ascii="宋体" w:hAnsi="宋体"/>
          <w:b/>
          <w:bCs/>
          <w:sz w:val="22"/>
          <w:lang w:val="en-US" w:eastAsia="zh-CN"/>
        </w:rPr>
        <w:t>que_question_option 题库表</w:t>
      </w:r>
      <w:r>
        <w:rPr>
          <w:rFonts w:hint="eastAsia" w:ascii="宋体" w:hAnsi="宋体"/>
          <w:sz w:val="22"/>
          <w:lang w:val="en-US" w:eastAsia="zh-CN"/>
        </w:rPr>
        <w:t>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25140" cy="3502025"/>
            <wp:effectExtent l="0" t="0" r="7620" b="3175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选择-1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：图片和单词结合的题型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59480" cy="2087880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"filed": "http://35.201.165.105:8000/storage/image/20190105/1546681920208200.png",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1,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"red1"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"blue1"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"green1"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]</w:t>
      </w:r>
    </w:p>
    <w:p>
      <w:pPr>
        <w:bidi w:val="0"/>
        <w:ind w:firstLine="716" w:firstLineChars="0"/>
        <w:rPr>
          <w:rFonts w:hint="eastAsia"/>
        </w:rPr>
      </w:pPr>
      <w:r>
        <w:rPr>
          <w:rFonts w:hint="eastAsia"/>
          <w:sz w:val="15"/>
          <w:szCs w:val="15"/>
          <w:lang w:val="en-US" w:eastAsia="zh-CN"/>
        </w:rPr>
        <w:t xml:space="preserve">        }</w:t>
      </w: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选择-2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：语音和图片结合的题型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44240" cy="3520440"/>
            <wp:effectExtent l="0" t="0" r="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"filed": "http://35.201.165.105:8000/storage/video/20190105/1546682147627434.mp3",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1,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"http://35.201.165.105:8000/storage/image/20190105/1546682158681232.png"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"http://35.201.165.105:8000/storage/image/20190105/1546682161390472.png"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"http://35.201.165.105:8000/storage/image/20190105/1546682170577978.png"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选择-3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：语音和单词结合的题型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44240" cy="2057400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"filed": "http://35.201.165.105:8000/storage/video/20190105/1546682267118005.mp3",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1,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"red&lt;br&gt;"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"blue&lt;br&gt;"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"green&lt;br&gt;"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选择-4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：短文和单词结合的题型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36620" cy="4130040"/>
            <wp:effectExtent l="0" t="0" r="762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"filed": "what your()?",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"red"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"blue"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"green"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选择-5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：语音和图片结合的题型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13760" cy="4122420"/>
            <wp:effectExtent l="0" t="0" r="0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"filed": "http://35.201.165.105:8000/storage/video/20190105/1546682501997679.mp3",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1,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"http://35.201.165.105:8000/storage/image/20190105/1546682512104109.png"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"http://35.201.165.105:8000/storage/image/20190105/1546682516119714.png"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"http://35.201.165.105:8000/storage/image/20190105/1546682520142074.png"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选择-6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：句型语音和单词结合的题型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44240" cy="2735580"/>
            <wp:effectExtent l="0" t="0" r="0" b="762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"filed": "http://35.201.165.105:8000/storage/video/20190105/1546682501997679.mp3",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"red"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"blue"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"green"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</w:t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  <w:highlight w:val="yellow"/>
        </w:rPr>
      </w:pPr>
      <w:r>
        <w:rPr>
          <w:rFonts w:hint="eastAsia"/>
          <w:highlight w:val="yellow"/>
        </w:rPr>
        <w:t>K-</w:t>
      </w:r>
      <w:r>
        <w:rPr>
          <w:rFonts w:hint="eastAsia"/>
          <w:highlight w:val="yellow"/>
          <w:lang w:val="en-US"/>
        </w:rPr>
        <w:t>选择-7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：视频句型和单词结合的题型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29000" cy="4549140"/>
            <wp:effectExtent l="0" t="0" r="0" b="762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"filed": "http://35.201.165.105:8000/storage/video/20190105/1546682501997679.mp3",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"red"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"blue"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"green"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K-</w:t>
      </w:r>
      <w:r>
        <w:rPr>
          <w:rFonts w:hint="eastAsia"/>
          <w:lang w:val="en-US"/>
        </w:rPr>
        <w:t>选择-8</w:t>
      </w:r>
    </w:p>
    <w:p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简述</w:t>
      </w:r>
      <w:r>
        <w:rPr>
          <w:rFonts w:hint="eastAsia"/>
          <w:lang w:val="en-US" w:eastAsia="zh-CN"/>
        </w:rPr>
        <w:t>：句型和单词结合的题型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21380" cy="3535680"/>
            <wp:effectExtent l="0" t="0" r="762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"filed": "what your()?",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"red"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"blue"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"option": "green"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]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}</w:t>
      </w:r>
    </w:p>
    <w:p>
      <w:pPr>
        <w:bidi w:val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  <w:highlight w:val="yellow"/>
        </w:rPr>
      </w:pPr>
      <w:r>
        <w:rPr>
          <w:rFonts w:hint="eastAsia"/>
          <w:highlight w:val="yellow"/>
        </w:rPr>
        <w:t>K-</w:t>
      </w:r>
      <w:r>
        <w:rPr>
          <w:rFonts w:hint="eastAsia"/>
          <w:highlight w:val="yellow"/>
          <w:lang w:val="en-US"/>
        </w:rPr>
        <w:t>选择-9</w:t>
      </w:r>
    </w:p>
    <w:p>
      <w:pPr>
        <w:rPr>
          <w:rFonts w:hint="eastAsia"/>
          <w:highlight w:val="yellow"/>
        </w:rPr>
      </w:pPr>
      <w:r>
        <w:rPr>
          <w:rFonts w:hint="eastAsia"/>
          <w:b/>
          <w:bCs/>
          <w:highlight w:val="yellow"/>
          <w:lang w:val="en-US" w:eastAsia="zh-CN"/>
        </w:rPr>
        <w:t>简述</w:t>
      </w:r>
      <w:r>
        <w:rPr>
          <w:rFonts w:hint="eastAsia"/>
          <w:highlight w:val="yellow"/>
          <w:lang w:val="en-US" w:eastAsia="zh-CN"/>
        </w:rPr>
        <w:t>：图片句型和单词结合的题型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pPr>
        <w:rPr>
          <w:rFonts w:hint="eastAsia"/>
        </w:rPr>
      </w:pPr>
      <w:r>
        <w:drawing>
          <wp:inline distT="0" distB="0" distL="114300" distR="114300">
            <wp:extent cx="3451860" cy="5699760"/>
            <wp:effectExtent l="0" t="0" r="762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b/>
          <w:bCs/>
        </w:rPr>
        <w:t>json数据结构</w:t>
      </w:r>
      <w:r>
        <w:rPr>
          <w:rFonts w:hint="eastAsia"/>
        </w:rPr>
        <w:t>：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"data":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"filed": "http://35.201.165.105:8000/storage/video/20190107/1546825021470284.jpg",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"filed": "What your ()?",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"list": [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    "option": "red"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    "option": "blue"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},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{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    "result": 0,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    "option": "green"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    }</w:t>
      </w:r>
    </w:p>
    <w:p>
      <w:pPr>
        <w:bidi w:val="0"/>
        <w:ind w:firstLine="716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    ]</w:t>
      </w:r>
    </w:p>
    <w:p>
      <w:pPr>
        <w:bidi w:val="0"/>
        <w:ind w:firstLine="716" w:firstLineChars="0"/>
        <w:rPr>
          <w:rFonts w:hint="eastAsia"/>
        </w:rPr>
      </w:pPr>
      <w:r>
        <w:rPr>
          <w:rFonts w:hint="eastAsia"/>
          <w:sz w:val="15"/>
          <w:szCs w:val="15"/>
          <w:lang w:val="en-US" w:eastAsia="zh-CN"/>
        </w:rPr>
        <w:t xml:space="preserve">            }</w:t>
      </w:r>
    </w:p>
    <w:p>
      <w:pPr>
        <w:pStyle w:val="2"/>
        <w:rPr>
          <w:rFonts w:hint="eastAsia"/>
        </w:rPr>
      </w:pPr>
      <w:r>
        <w:rPr>
          <w:rFonts w:hint="eastAsia"/>
        </w:rPr>
        <w:t>T-题型</w:t>
      </w:r>
    </w:p>
    <w:p>
      <w:pPr>
        <w:pStyle w:val="3"/>
        <w:numPr>
          <w:ilvl w:val="1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选择题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数据库数据查询简述：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t_que_question</w:t>
      </w:r>
      <w:r>
        <w:rPr>
          <w:rFonts w:hint="eastAsia"/>
          <w:lang w:val="en-US" w:eastAsia="zh-CN"/>
        </w:rPr>
        <w:t xml:space="preserve"> T级别题库表；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t_que_content表存储T级别题的详情信息，与T级别题库表</w:t>
      </w:r>
      <w:r>
        <w:rPr>
          <w:rFonts w:hint="eastAsia"/>
        </w:rPr>
        <w:t>t_que_question</w:t>
      </w:r>
      <w:r>
        <w:rPr>
          <w:rFonts w:hint="eastAsia"/>
          <w:lang w:val="en-US" w:eastAsia="zh-CN"/>
        </w:rPr>
        <w:t xml:space="preserve"> 根据question_id关联。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总计15中游戏类型、</w:t>
      </w:r>
      <w:r>
        <w:rPr>
          <w:rFonts w:hint="eastAsia"/>
          <w:lang w:val="en-US" w:eastAsia="zh-CN"/>
        </w:rPr>
        <w:t>4种</w:t>
      </w:r>
      <w:r>
        <w:rPr>
          <w:rFonts w:hint="eastAsia"/>
        </w:rPr>
        <w:t>题型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跟读、单词拼写、听音频辩音、匹配字母大小</w:t>
      </w:r>
      <w:bookmarkStart w:id="0" w:name="_GoBack"/>
      <w:bookmarkEnd w:id="0"/>
      <w:r>
        <w:rPr>
          <w:rFonts w:hint="eastAsia"/>
          <w:lang w:eastAsia="zh-CN"/>
        </w:rPr>
        <w:t>）。</w:t>
      </w:r>
    </w:p>
    <w:p>
      <w:pPr>
        <w:pStyle w:val="3"/>
        <w:rPr>
          <w:rFonts w:hint="eastAsia"/>
          <w:b/>
          <w:bCs/>
        </w:rPr>
      </w:pPr>
      <w:r>
        <w:rPr>
          <w:rFonts w:hint="eastAsia"/>
          <w:b/>
          <w:bCs/>
        </w:rPr>
        <w:t>跟读</w:t>
      </w:r>
    </w:p>
    <w:p>
      <w:pPr>
        <w:pStyle w:val="5"/>
        <w:bidi w:val="0"/>
        <w:rPr>
          <w:rFonts w:hint="eastAsia"/>
          <w:b/>
          <w:bCs/>
          <w:i w:val="0"/>
          <w:iCs w:val="0"/>
          <w:u w:val="none"/>
        </w:rPr>
      </w:pPr>
      <w:r>
        <w:rPr>
          <w:rFonts w:hint="eastAsia"/>
          <w:b/>
          <w:bCs/>
          <w:i w:val="0"/>
          <w:iCs w:val="0"/>
          <w:u w:val="none"/>
        </w:rPr>
        <w:t>奔跑的小象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58340" cy="3482340"/>
            <wp:effectExtent l="0" t="0" r="7620" b="762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72435" cy="1212215"/>
            <wp:effectExtent l="0" t="0" r="14605" b="698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好友大营救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27860" cy="3444240"/>
            <wp:effectExtent l="0" t="0" r="762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77185" cy="1173480"/>
            <wp:effectExtent l="0" t="0" r="3175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</w:p>
    <w:p>
      <w:pPr>
        <w:pStyle w:val="5"/>
        <w:rPr>
          <w:rFonts w:hint="eastAsia"/>
          <w:b/>
          <w:bCs/>
        </w:rPr>
      </w:pPr>
      <w:r>
        <w:rPr>
          <w:rFonts w:hint="eastAsia"/>
          <w:b/>
          <w:bCs/>
        </w:rPr>
        <w:t>彩蛋联排战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81200" cy="3444240"/>
            <wp:effectExtent l="0" t="0" r="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</w:rPr>
      </w:pPr>
      <w:r>
        <w:drawing>
          <wp:inline distT="0" distB="0" distL="114300" distR="114300">
            <wp:extent cx="3232150" cy="1318260"/>
            <wp:effectExtent l="0" t="0" r="13970" b="762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b/>
          <w:bCs/>
        </w:rPr>
      </w:pPr>
      <w:r>
        <w:rPr>
          <w:rFonts w:hint="eastAsia"/>
          <w:b/>
          <w:bCs/>
        </w:rPr>
        <w:t>单词拼写</w:t>
      </w:r>
    </w:p>
    <w:p>
      <w:pPr>
        <w:pStyle w:val="5"/>
        <w:rPr>
          <w:rFonts w:hint="eastAsia"/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宝石大冒险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65960" cy="3459480"/>
            <wp:effectExtent l="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62960" cy="1529715"/>
            <wp:effectExtent l="0" t="0" r="5080" b="952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  <w:b/>
          <w:bCs/>
        </w:rPr>
      </w:pPr>
      <w:r>
        <w:rPr>
          <w:rFonts w:hint="eastAsia"/>
          <w:b/>
          <w:bCs/>
        </w:rPr>
        <w:t>听音频辨音</w:t>
      </w:r>
    </w:p>
    <w:p>
      <w:pPr>
        <w:pStyle w:val="5"/>
        <w:rPr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钥匙大作战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88820" cy="3482340"/>
            <wp:effectExtent l="0" t="0" r="7620" b="762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58440" cy="1989455"/>
            <wp:effectExtent l="0" t="0" r="0" b="698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赛车冲冲冲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96440" cy="3467100"/>
            <wp:effectExtent l="0" t="0" r="0" b="762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52570" cy="1092835"/>
            <wp:effectExtent l="0" t="0" r="1270" b="4445"/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射门游戏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96440" cy="3459480"/>
            <wp:effectExtent l="0" t="0" r="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35250" cy="1225550"/>
            <wp:effectExtent l="0" t="0" r="1270" b="8890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夜空作战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81200" cy="3482340"/>
            <wp:effectExtent l="0" t="0" r="0" b="762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59915" cy="2122805"/>
            <wp:effectExtent l="0" t="0" r="14605" b="1079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运输分类机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2004060" cy="3528060"/>
            <wp:effectExtent l="0" t="0" r="7620" b="762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44140" cy="1856105"/>
            <wp:effectExtent l="0" t="0" r="7620" b="3175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座椅抢位战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81200" cy="3497580"/>
            <wp:effectExtent l="0" t="0" r="0" b="762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717165" cy="2523490"/>
            <wp:effectExtent l="0" t="0" r="10795" b="6350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开心娃娃机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81200" cy="3474720"/>
            <wp:effectExtent l="0" t="0" r="0" b="0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79015" cy="2211705"/>
            <wp:effectExtent l="0" t="0" r="6985" b="13335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ELE大漂浮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81200" cy="3482340"/>
            <wp:effectExtent l="0" t="0" r="0" b="7620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020060" cy="1951355"/>
            <wp:effectExtent l="0" t="0" r="12700" b="14605"/>
            <wp:docPr id="5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匹配字母大小写</w:t>
      </w:r>
    </w:p>
    <w:p>
      <w:pPr>
        <w:pStyle w:val="3"/>
        <w:numPr>
          <w:ilvl w:val="0"/>
          <w:numId w:val="0"/>
        </w:numPr>
        <w:rPr>
          <w:rFonts w:hint="eastAsia"/>
        </w:rPr>
      </w:pPr>
    </w:p>
    <w:p>
      <w:pPr>
        <w:pStyle w:val="5"/>
        <w:rPr>
          <w:rFonts w:hint="eastAsia"/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ELE捕鱼站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81200" cy="3482340"/>
            <wp:effectExtent l="0" t="0" r="0" b="7620"/>
            <wp:docPr id="5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79115" cy="1318260"/>
            <wp:effectExtent l="0" t="0" r="14605" b="7620"/>
            <wp:docPr id="5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  <w:b/>
          <w:bCs/>
          <w:i w:val="0"/>
          <w:iCs w:val="0"/>
        </w:rPr>
      </w:pPr>
      <w:r>
        <w:rPr>
          <w:rFonts w:hint="eastAsia"/>
          <w:b/>
          <w:bCs/>
          <w:i w:val="0"/>
          <w:iCs w:val="0"/>
        </w:rPr>
        <w:t>线索拼图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简述：图片、音频和单词结合的游戏题型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示图：</w:t>
      </w:r>
    </w:p>
    <w:p>
      <w:r>
        <w:drawing>
          <wp:inline distT="0" distB="0" distL="114300" distR="114300">
            <wp:extent cx="1996440" cy="3489960"/>
            <wp:effectExtent l="0" t="0" r="0" b="0"/>
            <wp:docPr id="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3390900" cy="2628900"/>
            <wp:effectExtent l="0" t="0" r="7620" b="7620"/>
            <wp:docPr id="5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="360"/>
      </w:pPr>
    </w:p>
    <w:p/>
    <w:sectPr>
      <w:footerReference r:id="rId3" w:type="default"/>
      <w:pgSz w:w="11907" w:h="16839"/>
      <w:pgMar w:top="1440" w:right="1800" w:bottom="1080" w:left="1800" w:header="72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angal">
    <w:altName w:val="Segoe Print"/>
    <w:panose1 w:val="02040503050203030202"/>
    <w:charset w:val="00"/>
    <w:family w:val="auto"/>
    <w:pitch w:val="default"/>
    <w:sig w:usb0="00000000" w:usb1="00000000" w:usb2="00000000" w:usb3="00000000" w:csb0="000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FB0E3A"/>
    <w:multiLevelType w:val="multilevel"/>
    <w:tmpl w:val="48FB0E3A"/>
    <w:lvl w:ilvl="0" w:tentative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lvlText w:val="%2)"/>
      <w:lvlJc w:val="left"/>
      <w:pPr>
        <w:ind w:left="840" w:hanging="480"/>
      </w:pPr>
      <w:rPr>
        <w:rFonts w:hint="default"/>
      </w:rPr>
    </w:lvl>
    <w:lvl w:ilvl="2" w:tentative="0">
      <w:start w:val="1"/>
      <w:numFmt w:val="lowerRoman"/>
      <w:pStyle w:val="4"/>
      <w:lvlText w:val="%3."/>
      <w:lvlJc w:val="right"/>
      <w:pPr>
        <w:ind w:left="1080" w:hanging="360"/>
      </w:pPr>
      <w:rPr>
        <w:rFonts w:hint="default"/>
      </w:rPr>
    </w:lvl>
    <w:lvl w:ilvl="3" w:tentative="0">
      <w:start w:val="1"/>
      <w:numFmt w:val="decimal"/>
      <w:pStyle w:val="5"/>
      <w:lvlText w:val="%4.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pStyle w:val="6"/>
      <w:lvlText w:val="%5.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pStyle w:val="7"/>
      <w:lvlText w:val="%6."/>
      <w:lvlJc w:val="right"/>
      <w:pPr>
        <w:ind w:left="2160" w:hanging="360"/>
      </w:pPr>
      <w:rPr>
        <w:rFonts w:hint="default"/>
      </w:rPr>
    </w:lvl>
    <w:lvl w:ilvl="6" w:tentative="0">
      <w:start w:val="1"/>
      <w:numFmt w:val="decimal"/>
      <w:pStyle w:val="8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pStyle w:val="9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pStyle w:val="10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41D1"/>
    <w:rsid w:val="00007E81"/>
    <w:rsid w:val="000134C1"/>
    <w:rsid w:val="00043668"/>
    <w:rsid w:val="000A6DCC"/>
    <w:rsid w:val="000E19D8"/>
    <w:rsid w:val="000F5962"/>
    <w:rsid w:val="001354F3"/>
    <w:rsid w:val="001F545F"/>
    <w:rsid w:val="0028693C"/>
    <w:rsid w:val="002B7317"/>
    <w:rsid w:val="00305C4F"/>
    <w:rsid w:val="00326282"/>
    <w:rsid w:val="003526FF"/>
    <w:rsid w:val="003A3BA5"/>
    <w:rsid w:val="003A7CAF"/>
    <w:rsid w:val="0045138D"/>
    <w:rsid w:val="00456B39"/>
    <w:rsid w:val="00514DFE"/>
    <w:rsid w:val="005176D5"/>
    <w:rsid w:val="00564906"/>
    <w:rsid w:val="005B16FD"/>
    <w:rsid w:val="005B5F80"/>
    <w:rsid w:val="00642662"/>
    <w:rsid w:val="007A331E"/>
    <w:rsid w:val="007C7A57"/>
    <w:rsid w:val="007D38FF"/>
    <w:rsid w:val="00874FC0"/>
    <w:rsid w:val="00884478"/>
    <w:rsid w:val="008A41E5"/>
    <w:rsid w:val="009453AA"/>
    <w:rsid w:val="00975244"/>
    <w:rsid w:val="00995DAF"/>
    <w:rsid w:val="009D20C6"/>
    <w:rsid w:val="009D2F1A"/>
    <w:rsid w:val="00A15154"/>
    <w:rsid w:val="00A610CC"/>
    <w:rsid w:val="00A86CA9"/>
    <w:rsid w:val="00AA3802"/>
    <w:rsid w:val="00AA71AA"/>
    <w:rsid w:val="00B701E0"/>
    <w:rsid w:val="00B80006"/>
    <w:rsid w:val="00BB61DA"/>
    <w:rsid w:val="00BC5302"/>
    <w:rsid w:val="00CE2C7B"/>
    <w:rsid w:val="00D23477"/>
    <w:rsid w:val="00D60615"/>
    <w:rsid w:val="00DC63E3"/>
    <w:rsid w:val="00DE34AD"/>
    <w:rsid w:val="00E0393B"/>
    <w:rsid w:val="00E36A40"/>
    <w:rsid w:val="00E40566"/>
    <w:rsid w:val="00E50FAD"/>
    <w:rsid w:val="00E56772"/>
    <w:rsid w:val="00E87321"/>
    <w:rsid w:val="00EB03B2"/>
    <w:rsid w:val="00ED3CA7"/>
    <w:rsid w:val="00EF270A"/>
    <w:rsid w:val="00F27D17"/>
    <w:rsid w:val="00F626A1"/>
    <w:rsid w:val="00F6617C"/>
    <w:rsid w:val="00F7634B"/>
    <w:rsid w:val="00FC00B7"/>
    <w:rsid w:val="00FD6844"/>
    <w:rsid w:val="011A53C7"/>
    <w:rsid w:val="01204446"/>
    <w:rsid w:val="01605EC6"/>
    <w:rsid w:val="016A7E8C"/>
    <w:rsid w:val="01B51B27"/>
    <w:rsid w:val="01CB1560"/>
    <w:rsid w:val="01FD0753"/>
    <w:rsid w:val="02044B1D"/>
    <w:rsid w:val="02270495"/>
    <w:rsid w:val="0253595C"/>
    <w:rsid w:val="02A87594"/>
    <w:rsid w:val="033A5F98"/>
    <w:rsid w:val="03471FDB"/>
    <w:rsid w:val="034D188D"/>
    <w:rsid w:val="034E644F"/>
    <w:rsid w:val="03F5336B"/>
    <w:rsid w:val="04273F3F"/>
    <w:rsid w:val="044606D6"/>
    <w:rsid w:val="044A08B5"/>
    <w:rsid w:val="04557052"/>
    <w:rsid w:val="0474672B"/>
    <w:rsid w:val="04811221"/>
    <w:rsid w:val="04F4499F"/>
    <w:rsid w:val="05155830"/>
    <w:rsid w:val="05695A49"/>
    <w:rsid w:val="058D455A"/>
    <w:rsid w:val="05C344BA"/>
    <w:rsid w:val="05DF73F1"/>
    <w:rsid w:val="05E56A66"/>
    <w:rsid w:val="062D4A07"/>
    <w:rsid w:val="06507934"/>
    <w:rsid w:val="06A02FDE"/>
    <w:rsid w:val="06DA6386"/>
    <w:rsid w:val="06F4086A"/>
    <w:rsid w:val="07024862"/>
    <w:rsid w:val="071039A6"/>
    <w:rsid w:val="071F217D"/>
    <w:rsid w:val="07605BB5"/>
    <w:rsid w:val="076F715B"/>
    <w:rsid w:val="07926EDF"/>
    <w:rsid w:val="0793188C"/>
    <w:rsid w:val="07B0437F"/>
    <w:rsid w:val="080B78F0"/>
    <w:rsid w:val="081642BD"/>
    <w:rsid w:val="08540A96"/>
    <w:rsid w:val="08650650"/>
    <w:rsid w:val="08980478"/>
    <w:rsid w:val="08FC353B"/>
    <w:rsid w:val="09CE2FCB"/>
    <w:rsid w:val="09DC66C6"/>
    <w:rsid w:val="09DF7ABB"/>
    <w:rsid w:val="0A0667F5"/>
    <w:rsid w:val="0A297821"/>
    <w:rsid w:val="0A2B3546"/>
    <w:rsid w:val="0A30729F"/>
    <w:rsid w:val="0A682301"/>
    <w:rsid w:val="0A791928"/>
    <w:rsid w:val="0A8674E0"/>
    <w:rsid w:val="0A92755C"/>
    <w:rsid w:val="0AAF629E"/>
    <w:rsid w:val="0AD350CE"/>
    <w:rsid w:val="0AF32AAF"/>
    <w:rsid w:val="0B071F02"/>
    <w:rsid w:val="0B123E38"/>
    <w:rsid w:val="0B6B6F98"/>
    <w:rsid w:val="0B8965DF"/>
    <w:rsid w:val="0B985A1A"/>
    <w:rsid w:val="0BD93A73"/>
    <w:rsid w:val="0BEC658A"/>
    <w:rsid w:val="0C170078"/>
    <w:rsid w:val="0C1D4BB9"/>
    <w:rsid w:val="0C8F083C"/>
    <w:rsid w:val="0CA8302D"/>
    <w:rsid w:val="0CE32ACD"/>
    <w:rsid w:val="0CE85883"/>
    <w:rsid w:val="0CF5293C"/>
    <w:rsid w:val="0D2D7A65"/>
    <w:rsid w:val="0D832560"/>
    <w:rsid w:val="0D894C0B"/>
    <w:rsid w:val="0D9B1114"/>
    <w:rsid w:val="0DB021A8"/>
    <w:rsid w:val="0DB80059"/>
    <w:rsid w:val="0E215B0C"/>
    <w:rsid w:val="0E4C7FA9"/>
    <w:rsid w:val="0E8474BD"/>
    <w:rsid w:val="0EE62ECD"/>
    <w:rsid w:val="0EED4980"/>
    <w:rsid w:val="0EFC6A74"/>
    <w:rsid w:val="0F0848F1"/>
    <w:rsid w:val="0F085B32"/>
    <w:rsid w:val="0F22097E"/>
    <w:rsid w:val="0F2569E0"/>
    <w:rsid w:val="0F50348A"/>
    <w:rsid w:val="0F7D05AC"/>
    <w:rsid w:val="0FE94E75"/>
    <w:rsid w:val="105459B0"/>
    <w:rsid w:val="109E4487"/>
    <w:rsid w:val="10A07B6F"/>
    <w:rsid w:val="10AD0AAA"/>
    <w:rsid w:val="11301A2A"/>
    <w:rsid w:val="114A529E"/>
    <w:rsid w:val="114E4690"/>
    <w:rsid w:val="11CB4E19"/>
    <w:rsid w:val="11D10B8B"/>
    <w:rsid w:val="122D26D6"/>
    <w:rsid w:val="12551B10"/>
    <w:rsid w:val="12872D0F"/>
    <w:rsid w:val="12BB5489"/>
    <w:rsid w:val="12D35C37"/>
    <w:rsid w:val="12F746FF"/>
    <w:rsid w:val="13055C3D"/>
    <w:rsid w:val="13121BBC"/>
    <w:rsid w:val="133204BE"/>
    <w:rsid w:val="13B91422"/>
    <w:rsid w:val="14271459"/>
    <w:rsid w:val="14607AA4"/>
    <w:rsid w:val="146951C2"/>
    <w:rsid w:val="14786BB7"/>
    <w:rsid w:val="14AD23B8"/>
    <w:rsid w:val="14C5680E"/>
    <w:rsid w:val="15096498"/>
    <w:rsid w:val="15404532"/>
    <w:rsid w:val="157825BD"/>
    <w:rsid w:val="15C47AD0"/>
    <w:rsid w:val="15E2730C"/>
    <w:rsid w:val="16024EFB"/>
    <w:rsid w:val="16315BF9"/>
    <w:rsid w:val="16563BB3"/>
    <w:rsid w:val="169157C3"/>
    <w:rsid w:val="16FB4D53"/>
    <w:rsid w:val="17234236"/>
    <w:rsid w:val="17351C51"/>
    <w:rsid w:val="175B1804"/>
    <w:rsid w:val="17BB4F75"/>
    <w:rsid w:val="17D74255"/>
    <w:rsid w:val="17DD509C"/>
    <w:rsid w:val="18463399"/>
    <w:rsid w:val="18602A8B"/>
    <w:rsid w:val="192F7AE2"/>
    <w:rsid w:val="19673614"/>
    <w:rsid w:val="1980100E"/>
    <w:rsid w:val="198822DA"/>
    <w:rsid w:val="19924539"/>
    <w:rsid w:val="19A122A8"/>
    <w:rsid w:val="1A140E35"/>
    <w:rsid w:val="1A80749D"/>
    <w:rsid w:val="1AA511FC"/>
    <w:rsid w:val="1B1A722C"/>
    <w:rsid w:val="1B1C0DAA"/>
    <w:rsid w:val="1B5446BF"/>
    <w:rsid w:val="1B7662A8"/>
    <w:rsid w:val="1B7B5DC2"/>
    <w:rsid w:val="1BA149AA"/>
    <w:rsid w:val="1BB419C4"/>
    <w:rsid w:val="1BBB00A8"/>
    <w:rsid w:val="1C6456AD"/>
    <w:rsid w:val="1C8E39F9"/>
    <w:rsid w:val="1C914F16"/>
    <w:rsid w:val="1D13416A"/>
    <w:rsid w:val="1D9A67D1"/>
    <w:rsid w:val="1DAD3D35"/>
    <w:rsid w:val="1DF41DC5"/>
    <w:rsid w:val="1DFE2C98"/>
    <w:rsid w:val="1E1059B6"/>
    <w:rsid w:val="1E3D080F"/>
    <w:rsid w:val="1E4C43D4"/>
    <w:rsid w:val="1E5C63D1"/>
    <w:rsid w:val="1E770D94"/>
    <w:rsid w:val="1EC31170"/>
    <w:rsid w:val="1F0842E8"/>
    <w:rsid w:val="1F0B7A93"/>
    <w:rsid w:val="1F2E75BE"/>
    <w:rsid w:val="1F5C5147"/>
    <w:rsid w:val="1FB41889"/>
    <w:rsid w:val="20212948"/>
    <w:rsid w:val="20235592"/>
    <w:rsid w:val="2028578B"/>
    <w:rsid w:val="2061485F"/>
    <w:rsid w:val="206B25CD"/>
    <w:rsid w:val="20872BAA"/>
    <w:rsid w:val="20B048B6"/>
    <w:rsid w:val="20DC6FF5"/>
    <w:rsid w:val="20E25636"/>
    <w:rsid w:val="21045228"/>
    <w:rsid w:val="216F1F8C"/>
    <w:rsid w:val="21BC6296"/>
    <w:rsid w:val="21C5768A"/>
    <w:rsid w:val="21F159D0"/>
    <w:rsid w:val="229B0C42"/>
    <w:rsid w:val="230D7E44"/>
    <w:rsid w:val="23215CB4"/>
    <w:rsid w:val="232D5FD6"/>
    <w:rsid w:val="233852FA"/>
    <w:rsid w:val="23660609"/>
    <w:rsid w:val="23930D45"/>
    <w:rsid w:val="23E2467B"/>
    <w:rsid w:val="240C72AE"/>
    <w:rsid w:val="245325A9"/>
    <w:rsid w:val="25010DB2"/>
    <w:rsid w:val="251A3D1D"/>
    <w:rsid w:val="251B6063"/>
    <w:rsid w:val="252778F7"/>
    <w:rsid w:val="25594283"/>
    <w:rsid w:val="25775D6F"/>
    <w:rsid w:val="2591494B"/>
    <w:rsid w:val="25DA1E63"/>
    <w:rsid w:val="265B3566"/>
    <w:rsid w:val="26A66E29"/>
    <w:rsid w:val="26B630D7"/>
    <w:rsid w:val="26B83AEB"/>
    <w:rsid w:val="26DF3AEB"/>
    <w:rsid w:val="26F141C4"/>
    <w:rsid w:val="2716066A"/>
    <w:rsid w:val="27166CC1"/>
    <w:rsid w:val="271E47D9"/>
    <w:rsid w:val="27421510"/>
    <w:rsid w:val="275C19DD"/>
    <w:rsid w:val="27B1311B"/>
    <w:rsid w:val="28295ED6"/>
    <w:rsid w:val="28325F95"/>
    <w:rsid w:val="285B7DF4"/>
    <w:rsid w:val="28693DAC"/>
    <w:rsid w:val="289D462D"/>
    <w:rsid w:val="28B953EE"/>
    <w:rsid w:val="28D72C65"/>
    <w:rsid w:val="29207DF4"/>
    <w:rsid w:val="296B7D72"/>
    <w:rsid w:val="298637BD"/>
    <w:rsid w:val="29C377E4"/>
    <w:rsid w:val="29F5599E"/>
    <w:rsid w:val="2A2028C0"/>
    <w:rsid w:val="2A411E41"/>
    <w:rsid w:val="2A594208"/>
    <w:rsid w:val="2AE703FE"/>
    <w:rsid w:val="2AF51A85"/>
    <w:rsid w:val="2AF55FFC"/>
    <w:rsid w:val="2B133304"/>
    <w:rsid w:val="2B152C97"/>
    <w:rsid w:val="2B42383D"/>
    <w:rsid w:val="2BB44282"/>
    <w:rsid w:val="2BBC3ACB"/>
    <w:rsid w:val="2BE740AF"/>
    <w:rsid w:val="2C2D7EB3"/>
    <w:rsid w:val="2C2E1DCB"/>
    <w:rsid w:val="2C872166"/>
    <w:rsid w:val="2D3B6B8B"/>
    <w:rsid w:val="2D4D4EEA"/>
    <w:rsid w:val="2D5438F8"/>
    <w:rsid w:val="2D6154E3"/>
    <w:rsid w:val="2D7F1CF0"/>
    <w:rsid w:val="2D807F77"/>
    <w:rsid w:val="2DCA6634"/>
    <w:rsid w:val="2DF76054"/>
    <w:rsid w:val="2E273CAD"/>
    <w:rsid w:val="2E2B2893"/>
    <w:rsid w:val="2E2B6692"/>
    <w:rsid w:val="2E6F07C8"/>
    <w:rsid w:val="2EDB457E"/>
    <w:rsid w:val="2F102A6D"/>
    <w:rsid w:val="2F31219D"/>
    <w:rsid w:val="2F547598"/>
    <w:rsid w:val="2F8860E9"/>
    <w:rsid w:val="2F8C1BC3"/>
    <w:rsid w:val="2FBA6936"/>
    <w:rsid w:val="2FDD06AB"/>
    <w:rsid w:val="2FF8596A"/>
    <w:rsid w:val="30004024"/>
    <w:rsid w:val="30371F82"/>
    <w:rsid w:val="30720157"/>
    <w:rsid w:val="3093683A"/>
    <w:rsid w:val="30AA5BE8"/>
    <w:rsid w:val="30BE5E9F"/>
    <w:rsid w:val="31946E37"/>
    <w:rsid w:val="31AF7ABD"/>
    <w:rsid w:val="31BE1A94"/>
    <w:rsid w:val="31CC1BAB"/>
    <w:rsid w:val="31E912A2"/>
    <w:rsid w:val="3217478D"/>
    <w:rsid w:val="3255519C"/>
    <w:rsid w:val="32721657"/>
    <w:rsid w:val="329C722F"/>
    <w:rsid w:val="32C10511"/>
    <w:rsid w:val="32C927AC"/>
    <w:rsid w:val="32D0740C"/>
    <w:rsid w:val="32D56CE9"/>
    <w:rsid w:val="32F91818"/>
    <w:rsid w:val="330454D7"/>
    <w:rsid w:val="336E7ECB"/>
    <w:rsid w:val="3398141D"/>
    <w:rsid w:val="339D7A14"/>
    <w:rsid w:val="33BE1576"/>
    <w:rsid w:val="33ED1B4D"/>
    <w:rsid w:val="33FC427A"/>
    <w:rsid w:val="34053544"/>
    <w:rsid w:val="34105FB5"/>
    <w:rsid w:val="342F731A"/>
    <w:rsid w:val="34881FD8"/>
    <w:rsid w:val="349306F0"/>
    <w:rsid w:val="34966160"/>
    <w:rsid w:val="34B402DB"/>
    <w:rsid w:val="34B756AF"/>
    <w:rsid w:val="34CE4270"/>
    <w:rsid w:val="35534722"/>
    <w:rsid w:val="355E00AE"/>
    <w:rsid w:val="35E02FB9"/>
    <w:rsid w:val="35FD58DC"/>
    <w:rsid w:val="364E67B2"/>
    <w:rsid w:val="368F7287"/>
    <w:rsid w:val="36D511DB"/>
    <w:rsid w:val="36D72902"/>
    <w:rsid w:val="36EC120E"/>
    <w:rsid w:val="37437B37"/>
    <w:rsid w:val="375E6549"/>
    <w:rsid w:val="37E1798F"/>
    <w:rsid w:val="380A3471"/>
    <w:rsid w:val="3894380A"/>
    <w:rsid w:val="38DB7797"/>
    <w:rsid w:val="390C06C1"/>
    <w:rsid w:val="390C21B1"/>
    <w:rsid w:val="391F1076"/>
    <w:rsid w:val="392D6600"/>
    <w:rsid w:val="3A1B6E5B"/>
    <w:rsid w:val="3A771EA6"/>
    <w:rsid w:val="3A9415E7"/>
    <w:rsid w:val="3A9A4FBC"/>
    <w:rsid w:val="3AD37C33"/>
    <w:rsid w:val="3AE152A9"/>
    <w:rsid w:val="3AE7750B"/>
    <w:rsid w:val="3AEB0C82"/>
    <w:rsid w:val="3AF569EB"/>
    <w:rsid w:val="3B0B38BC"/>
    <w:rsid w:val="3B630C20"/>
    <w:rsid w:val="3BA13AE7"/>
    <w:rsid w:val="3BB65704"/>
    <w:rsid w:val="3BF24D10"/>
    <w:rsid w:val="3C654E09"/>
    <w:rsid w:val="3C8B5429"/>
    <w:rsid w:val="3C9946CA"/>
    <w:rsid w:val="3CC16073"/>
    <w:rsid w:val="3D017C75"/>
    <w:rsid w:val="3D1839FD"/>
    <w:rsid w:val="3D573EFE"/>
    <w:rsid w:val="3DCA63CE"/>
    <w:rsid w:val="3DE03DB9"/>
    <w:rsid w:val="3E6658AD"/>
    <w:rsid w:val="3E812286"/>
    <w:rsid w:val="3E950D58"/>
    <w:rsid w:val="3F0662AE"/>
    <w:rsid w:val="3F7348B8"/>
    <w:rsid w:val="3F847F12"/>
    <w:rsid w:val="3FAE34B0"/>
    <w:rsid w:val="401420B8"/>
    <w:rsid w:val="402E328B"/>
    <w:rsid w:val="404D1458"/>
    <w:rsid w:val="40A64F82"/>
    <w:rsid w:val="40EE14F8"/>
    <w:rsid w:val="418A6437"/>
    <w:rsid w:val="419363B1"/>
    <w:rsid w:val="41B65F42"/>
    <w:rsid w:val="41B96B39"/>
    <w:rsid w:val="41FF5CED"/>
    <w:rsid w:val="42012079"/>
    <w:rsid w:val="423F7F02"/>
    <w:rsid w:val="425E573D"/>
    <w:rsid w:val="42A968DA"/>
    <w:rsid w:val="436F7B5B"/>
    <w:rsid w:val="44A403B5"/>
    <w:rsid w:val="44EC3DFF"/>
    <w:rsid w:val="45FD6DA4"/>
    <w:rsid w:val="467820B6"/>
    <w:rsid w:val="46877A80"/>
    <w:rsid w:val="46902B48"/>
    <w:rsid w:val="469963E4"/>
    <w:rsid w:val="46D70670"/>
    <w:rsid w:val="46DF6F56"/>
    <w:rsid w:val="46E74F65"/>
    <w:rsid w:val="46F10386"/>
    <w:rsid w:val="471A5174"/>
    <w:rsid w:val="474D79E1"/>
    <w:rsid w:val="474E6CDC"/>
    <w:rsid w:val="47646F0F"/>
    <w:rsid w:val="47D27C1C"/>
    <w:rsid w:val="48174D22"/>
    <w:rsid w:val="485F0169"/>
    <w:rsid w:val="48722479"/>
    <w:rsid w:val="488B5AEF"/>
    <w:rsid w:val="49144524"/>
    <w:rsid w:val="491C044A"/>
    <w:rsid w:val="4930758A"/>
    <w:rsid w:val="49475576"/>
    <w:rsid w:val="495C31AF"/>
    <w:rsid w:val="4981292E"/>
    <w:rsid w:val="49AD66EA"/>
    <w:rsid w:val="49D80797"/>
    <w:rsid w:val="4A4D779C"/>
    <w:rsid w:val="4A665A83"/>
    <w:rsid w:val="4A8B28D4"/>
    <w:rsid w:val="4A9804D6"/>
    <w:rsid w:val="4B1B3163"/>
    <w:rsid w:val="4B70525D"/>
    <w:rsid w:val="4B926639"/>
    <w:rsid w:val="4BF023D2"/>
    <w:rsid w:val="4C2D249D"/>
    <w:rsid w:val="4C413D34"/>
    <w:rsid w:val="4CF17C9A"/>
    <w:rsid w:val="4D3226A9"/>
    <w:rsid w:val="4D3A149E"/>
    <w:rsid w:val="4E470DEA"/>
    <w:rsid w:val="4E571167"/>
    <w:rsid w:val="4E6332A1"/>
    <w:rsid w:val="4E6D6B91"/>
    <w:rsid w:val="4E9040C7"/>
    <w:rsid w:val="4ECC4EC4"/>
    <w:rsid w:val="4F1E2388"/>
    <w:rsid w:val="4F3539DA"/>
    <w:rsid w:val="4F3D63A2"/>
    <w:rsid w:val="4F50017C"/>
    <w:rsid w:val="4F7770AE"/>
    <w:rsid w:val="50316B62"/>
    <w:rsid w:val="503B641D"/>
    <w:rsid w:val="50672D60"/>
    <w:rsid w:val="50A145F8"/>
    <w:rsid w:val="50BF3329"/>
    <w:rsid w:val="51007F74"/>
    <w:rsid w:val="51680383"/>
    <w:rsid w:val="519F17CE"/>
    <w:rsid w:val="51E37BB5"/>
    <w:rsid w:val="51F75ABB"/>
    <w:rsid w:val="531E2BD6"/>
    <w:rsid w:val="53312A5C"/>
    <w:rsid w:val="53424DC3"/>
    <w:rsid w:val="53426D03"/>
    <w:rsid w:val="53426F5C"/>
    <w:rsid w:val="538852AA"/>
    <w:rsid w:val="53B541D1"/>
    <w:rsid w:val="53D4756D"/>
    <w:rsid w:val="53DB67FC"/>
    <w:rsid w:val="53DF7959"/>
    <w:rsid w:val="53E35ACE"/>
    <w:rsid w:val="53F93CAF"/>
    <w:rsid w:val="542E6996"/>
    <w:rsid w:val="5462056E"/>
    <w:rsid w:val="547320DE"/>
    <w:rsid w:val="5496564C"/>
    <w:rsid w:val="54E43E2F"/>
    <w:rsid w:val="559A0371"/>
    <w:rsid w:val="55A86EA3"/>
    <w:rsid w:val="55B1138C"/>
    <w:rsid w:val="55DA77C1"/>
    <w:rsid w:val="55F9413A"/>
    <w:rsid w:val="560C1D1F"/>
    <w:rsid w:val="56232D9B"/>
    <w:rsid w:val="564F2A39"/>
    <w:rsid w:val="568D788A"/>
    <w:rsid w:val="56BD23A7"/>
    <w:rsid w:val="56D42E0E"/>
    <w:rsid w:val="57472E92"/>
    <w:rsid w:val="57587816"/>
    <w:rsid w:val="576A45CC"/>
    <w:rsid w:val="576B5D5A"/>
    <w:rsid w:val="579537D5"/>
    <w:rsid w:val="57A62B20"/>
    <w:rsid w:val="57C50C14"/>
    <w:rsid w:val="57C85194"/>
    <w:rsid w:val="57F117DD"/>
    <w:rsid w:val="57F25D99"/>
    <w:rsid w:val="580A4124"/>
    <w:rsid w:val="58513F25"/>
    <w:rsid w:val="586268D8"/>
    <w:rsid w:val="586719BC"/>
    <w:rsid w:val="58957F18"/>
    <w:rsid w:val="58A25B91"/>
    <w:rsid w:val="58C23DD5"/>
    <w:rsid w:val="59674B6B"/>
    <w:rsid w:val="59A64DA4"/>
    <w:rsid w:val="59AC70A3"/>
    <w:rsid w:val="5A06416E"/>
    <w:rsid w:val="5A2A7240"/>
    <w:rsid w:val="5A481DDB"/>
    <w:rsid w:val="5AB11F58"/>
    <w:rsid w:val="5AE415BA"/>
    <w:rsid w:val="5AEA62A8"/>
    <w:rsid w:val="5AF23A08"/>
    <w:rsid w:val="5B835813"/>
    <w:rsid w:val="5BC72042"/>
    <w:rsid w:val="5BC86773"/>
    <w:rsid w:val="5C601D54"/>
    <w:rsid w:val="5C8B2231"/>
    <w:rsid w:val="5CB54E66"/>
    <w:rsid w:val="5CDC03ED"/>
    <w:rsid w:val="5D233479"/>
    <w:rsid w:val="5D6400EC"/>
    <w:rsid w:val="5DFF11E6"/>
    <w:rsid w:val="5E0377F2"/>
    <w:rsid w:val="5E0659B0"/>
    <w:rsid w:val="5E5F68E1"/>
    <w:rsid w:val="5E8F5014"/>
    <w:rsid w:val="5F585947"/>
    <w:rsid w:val="5FC50ECD"/>
    <w:rsid w:val="602A038B"/>
    <w:rsid w:val="60684D4D"/>
    <w:rsid w:val="60E57149"/>
    <w:rsid w:val="6108317A"/>
    <w:rsid w:val="61A65487"/>
    <w:rsid w:val="61A71FBB"/>
    <w:rsid w:val="61A8156E"/>
    <w:rsid w:val="621D0E2D"/>
    <w:rsid w:val="62384155"/>
    <w:rsid w:val="623A0188"/>
    <w:rsid w:val="626C599E"/>
    <w:rsid w:val="629309CB"/>
    <w:rsid w:val="62A00A19"/>
    <w:rsid w:val="62AB4838"/>
    <w:rsid w:val="633759C9"/>
    <w:rsid w:val="6344123D"/>
    <w:rsid w:val="6392553D"/>
    <w:rsid w:val="63C92F27"/>
    <w:rsid w:val="64103B60"/>
    <w:rsid w:val="6412569E"/>
    <w:rsid w:val="644B1A49"/>
    <w:rsid w:val="6465108B"/>
    <w:rsid w:val="64A80098"/>
    <w:rsid w:val="64BE088F"/>
    <w:rsid w:val="654058C8"/>
    <w:rsid w:val="658E5CB5"/>
    <w:rsid w:val="659435EB"/>
    <w:rsid w:val="66373AC9"/>
    <w:rsid w:val="663942D3"/>
    <w:rsid w:val="66746E41"/>
    <w:rsid w:val="66EA480D"/>
    <w:rsid w:val="66F64BA8"/>
    <w:rsid w:val="6722481D"/>
    <w:rsid w:val="673E7E2E"/>
    <w:rsid w:val="67E51F0C"/>
    <w:rsid w:val="681B7FAA"/>
    <w:rsid w:val="68B86D23"/>
    <w:rsid w:val="691071CA"/>
    <w:rsid w:val="696A2702"/>
    <w:rsid w:val="69A75542"/>
    <w:rsid w:val="6A0E33D3"/>
    <w:rsid w:val="6AB566CE"/>
    <w:rsid w:val="6AB6089E"/>
    <w:rsid w:val="6AD654A1"/>
    <w:rsid w:val="6B051F3E"/>
    <w:rsid w:val="6B5168B5"/>
    <w:rsid w:val="6B777525"/>
    <w:rsid w:val="6B972A31"/>
    <w:rsid w:val="6BDC4CA6"/>
    <w:rsid w:val="6C367A55"/>
    <w:rsid w:val="6C454B44"/>
    <w:rsid w:val="6C5958D1"/>
    <w:rsid w:val="6C6C7E1A"/>
    <w:rsid w:val="6CD76630"/>
    <w:rsid w:val="6D45755A"/>
    <w:rsid w:val="6D631083"/>
    <w:rsid w:val="6D9A3E3C"/>
    <w:rsid w:val="6D9A6065"/>
    <w:rsid w:val="6DB94E2A"/>
    <w:rsid w:val="6DC16750"/>
    <w:rsid w:val="6DE435E9"/>
    <w:rsid w:val="6E6660CA"/>
    <w:rsid w:val="6E722442"/>
    <w:rsid w:val="6EAA7DFB"/>
    <w:rsid w:val="6EC17765"/>
    <w:rsid w:val="6EC46C97"/>
    <w:rsid w:val="6F633CAE"/>
    <w:rsid w:val="6F783E40"/>
    <w:rsid w:val="6FC155BA"/>
    <w:rsid w:val="6FEB3115"/>
    <w:rsid w:val="6FF94C05"/>
    <w:rsid w:val="701306B9"/>
    <w:rsid w:val="70865EA0"/>
    <w:rsid w:val="70B84E96"/>
    <w:rsid w:val="70D2267C"/>
    <w:rsid w:val="70D531E2"/>
    <w:rsid w:val="70E00D27"/>
    <w:rsid w:val="70ED7EF0"/>
    <w:rsid w:val="71853DE4"/>
    <w:rsid w:val="71B4762F"/>
    <w:rsid w:val="71F87B74"/>
    <w:rsid w:val="724C0CBB"/>
    <w:rsid w:val="725417C1"/>
    <w:rsid w:val="7289039D"/>
    <w:rsid w:val="72D9117A"/>
    <w:rsid w:val="734B0C60"/>
    <w:rsid w:val="73B33942"/>
    <w:rsid w:val="742E49FA"/>
    <w:rsid w:val="74680E70"/>
    <w:rsid w:val="748350A8"/>
    <w:rsid w:val="74A82745"/>
    <w:rsid w:val="74AD1434"/>
    <w:rsid w:val="74D76C7B"/>
    <w:rsid w:val="752E22D6"/>
    <w:rsid w:val="753B0BC0"/>
    <w:rsid w:val="75990D22"/>
    <w:rsid w:val="759D22FC"/>
    <w:rsid w:val="75B51B6A"/>
    <w:rsid w:val="75DD03A5"/>
    <w:rsid w:val="75EE25C9"/>
    <w:rsid w:val="761A7DE9"/>
    <w:rsid w:val="76701A54"/>
    <w:rsid w:val="767C4879"/>
    <w:rsid w:val="76A12317"/>
    <w:rsid w:val="76BE5B12"/>
    <w:rsid w:val="76BF34B5"/>
    <w:rsid w:val="773F252E"/>
    <w:rsid w:val="774F0D0E"/>
    <w:rsid w:val="77C846AE"/>
    <w:rsid w:val="78095F74"/>
    <w:rsid w:val="781E6999"/>
    <w:rsid w:val="78547AE2"/>
    <w:rsid w:val="7859730E"/>
    <w:rsid w:val="78B53219"/>
    <w:rsid w:val="78BC4431"/>
    <w:rsid w:val="78D51651"/>
    <w:rsid w:val="79095213"/>
    <w:rsid w:val="794275A0"/>
    <w:rsid w:val="796D7DDB"/>
    <w:rsid w:val="7A451D54"/>
    <w:rsid w:val="7A993D15"/>
    <w:rsid w:val="7AD36679"/>
    <w:rsid w:val="7B0556F8"/>
    <w:rsid w:val="7B281EF2"/>
    <w:rsid w:val="7B5D5621"/>
    <w:rsid w:val="7B7128BE"/>
    <w:rsid w:val="7BB0716C"/>
    <w:rsid w:val="7C024DE1"/>
    <w:rsid w:val="7C610D76"/>
    <w:rsid w:val="7C6C1720"/>
    <w:rsid w:val="7C9A1EDF"/>
    <w:rsid w:val="7D19595E"/>
    <w:rsid w:val="7D9B4666"/>
    <w:rsid w:val="7DC71EE7"/>
    <w:rsid w:val="7DCA09CE"/>
    <w:rsid w:val="7DF926F3"/>
    <w:rsid w:val="7E313002"/>
    <w:rsid w:val="7E383DE6"/>
    <w:rsid w:val="7ED55A78"/>
    <w:rsid w:val="7EDF434A"/>
    <w:rsid w:val="7EF64756"/>
    <w:rsid w:val="7F5A3C94"/>
    <w:rsid w:val="7F6666F0"/>
    <w:rsid w:val="7FED27A9"/>
    <w:rsid w:val="7FF57107"/>
    <w:rsid w:val="7FF8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iPriority="2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1" w:name="Subtitle"/>
    <w:lsdException w:uiPriority="99" w:name="Salutation"/>
    <w:lsdException w:qFormat="1" w:unhideWhenUsed="0" w:uiPriority="2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iPriority="22" w:name="Strong"/>
    <w:lsdException w:qFormat="1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nhideWhenUsed="0" w:uiPriority="99" w:semiHidden="0" w:name="Table Web 2"/>
    <w:lsdException w:uiPriority="99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29" w:name="Quote"/>
    <w:lsdException w:qFormat="1" w:uiPriority="3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88" w:lineRule="auto"/>
      <w:ind w:left="360"/>
    </w:pPr>
    <w:rPr>
      <w:rFonts w:asciiTheme="minorHAnsi" w:hAnsiTheme="minorHAnsi" w:eastAsiaTheme="minorEastAsia" w:cstheme="minorBidi"/>
      <w:color w:val="707070" w:themeColor="accent1"/>
      <w:sz w:val="22"/>
      <w:szCs w:val="22"/>
      <w:lang w:val="en-GB" w:eastAsia="zh-CN" w:bidi="ar-SA"/>
      <w14:textFill>
        <w14:solidFill>
          <w14:schemeClr w14:val="accent1"/>
        </w14:solidFill>
      </w14:textFill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  <w14:textFill>
        <w14:solidFill>
          <w14:schemeClr w14:val="accent2"/>
        </w14:solidFill>
      </w14:textFill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40"/>
      <w:outlineLvl w:val="1"/>
    </w:pPr>
    <w:rPr>
      <w:rFonts w:asciiTheme="majorHAnsi" w:hAnsiTheme="majorHAnsi" w:eastAsiaTheme="majorEastAsia" w:cstheme="majorBidi"/>
      <w:color w:val="2E2E2E" w:themeColor="accent2"/>
      <w:szCs w:val="2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szCs w:val="24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spacing w:val="6"/>
    </w:rPr>
  </w:style>
  <w:style w:type="paragraph" w:styleId="6">
    <w:name w:val="heading 5"/>
    <w:basedOn w:val="1"/>
    <w:next w:val="1"/>
    <w:link w:val="26"/>
    <w:semiHidden/>
    <w:unhideWhenUsed/>
    <w:qFormat/>
    <w:uiPriority w:val="9"/>
    <w:pPr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i/>
      <w:color w:val="2E2E2E" w:themeColor="accent2"/>
      <w:spacing w:val="6"/>
      <w14:textFill>
        <w14:solidFill>
          <w14:schemeClr w14:val="accent2"/>
        </w14:solidFill>
      </w14:textFill>
    </w:rPr>
  </w:style>
  <w:style w:type="paragraph" w:styleId="7">
    <w:name w:val="heading 6"/>
    <w:basedOn w:val="1"/>
    <w:next w:val="1"/>
    <w:link w:val="27"/>
    <w:semiHidden/>
    <w:unhideWhenUsed/>
    <w:qFormat/>
    <w:uiPriority w:val="9"/>
    <w:pPr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E2E2E" w:themeColor="accent2"/>
      <w:spacing w:val="12"/>
      <w14:textFill>
        <w14:solidFill>
          <w14:schemeClr w14:val="accent2"/>
        </w14:solidFill>
      </w14:textFill>
    </w:rPr>
  </w:style>
  <w:style w:type="paragraph" w:styleId="8">
    <w:name w:val="heading 7"/>
    <w:basedOn w:val="1"/>
    <w:next w:val="1"/>
    <w:link w:val="28"/>
    <w:semiHidden/>
    <w:unhideWhenUsed/>
    <w:qFormat/>
    <w:uiPriority w:val="9"/>
    <w:pPr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Cs/>
      <w:color w:val="2E2E2E" w:themeColor="accent2"/>
      <w14:textFill>
        <w14:solidFill>
          <w14:schemeClr w14:val="accent2"/>
        </w14:solidFill>
      </w14:textFill>
    </w:rPr>
  </w:style>
  <w:style w:type="paragraph" w:styleId="9">
    <w:name w:val="heading 8"/>
    <w:basedOn w:val="1"/>
    <w:next w:val="1"/>
    <w:link w:val="29"/>
    <w:semiHidden/>
    <w:unhideWhenUsed/>
    <w:qFormat/>
    <w:uiPriority w:val="9"/>
    <w:pPr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i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30"/>
    <w:semiHidden/>
    <w:unhideWhenUsed/>
    <w:qFormat/>
    <w:uiPriority w:val="9"/>
    <w:pPr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Cs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character" w:default="1" w:styleId="20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sz w:val="20"/>
      <w:szCs w:val="18"/>
    </w:rPr>
  </w:style>
  <w:style w:type="paragraph" w:styleId="12">
    <w:name w:val="Document Map"/>
    <w:basedOn w:val="1"/>
    <w:link w:val="46"/>
    <w:semiHidden/>
    <w:unhideWhenUsed/>
    <w:uiPriority w:val="99"/>
    <w:rPr>
      <w:rFonts w:ascii="宋体" w:eastAsia="宋体"/>
      <w:sz w:val="24"/>
      <w:szCs w:val="24"/>
    </w:rPr>
  </w:style>
  <w:style w:type="paragraph" w:styleId="13">
    <w:name w:val="Date"/>
    <w:basedOn w:val="1"/>
    <w:next w:val="14"/>
    <w:link w:val="34"/>
    <w:qFormat/>
    <w:uiPriority w:val="2"/>
    <w:pPr>
      <w:spacing w:after="360"/>
      <w:ind w:left="0"/>
    </w:pPr>
    <w:rPr>
      <w:sz w:val="28"/>
    </w:rPr>
  </w:style>
  <w:style w:type="paragraph" w:styleId="14">
    <w:name w:val="Title"/>
    <w:basedOn w:val="1"/>
    <w:link w:val="33"/>
    <w:unhideWhenUsed/>
    <w:qFormat/>
    <w:uiPriority w:val="2"/>
    <w:pPr>
      <w:pBdr>
        <w:left w:val="single" w:color="000000" w:themeColor="text1" w:sz="48" w:space="10"/>
      </w:pBdr>
      <w:spacing w:before="240" w:after="0"/>
      <w:ind w:left="0"/>
      <w:contextualSpacing/>
    </w:pPr>
    <w:rPr>
      <w:rFonts w:asciiTheme="majorHAnsi" w:hAnsiTheme="majorHAnsi" w:eastAsiaTheme="majorEastAsia" w:cstheme="majorBidi"/>
      <w:caps/>
      <w:color w:val="2E2E2E" w:themeColor="accent2"/>
      <w:spacing w:val="6"/>
      <w:sz w:val="54"/>
      <w:szCs w:val="56"/>
      <w14:textFill>
        <w14:solidFill>
          <w14:schemeClr w14:val="accent2"/>
        </w14:solidFill>
      </w14:textFill>
    </w:rPr>
  </w:style>
  <w:style w:type="paragraph" w:styleId="15">
    <w:name w:val="footer"/>
    <w:basedOn w:val="1"/>
    <w:link w:val="32"/>
    <w:unhideWhenUsed/>
    <w:qFormat/>
    <w:uiPriority w:val="99"/>
    <w:pPr>
      <w:spacing w:after="0" w:line="240" w:lineRule="auto"/>
    </w:pPr>
  </w:style>
  <w:style w:type="paragraph" w:styleId="16">
    <w:name w:val="header"/>
    <w:basedOn w:val="1"/>
    <w:link w:val="31"/>
    <w:unhideWhenUsed/>
    <w:qFormat/>
    <w:uiPriority w:val="99"/>
    <w:pPr>
      <w:spacing w:after="0" w:line="240" w:lineRule="auto"/>
    </w:pPr>
  </w:style>
  <w:style w:type="paragraph" w:styleId="17">
    <w:name w:val="Subtitle"/>
    <w:basedOn w:val="1"/>
    <w:next w:val="1"/>
    <w:link w:val="44"/>
    <w:semiHidden/>
    <w:unhideWhenUsed/>
    <w:qFormat/>
    <w:uiPriority w:val="11"/>
    <w:pPr>
      <w:spacing w:after="160"/>
      <w:ind w:left="360"/>
      <w:contextualSpacing/>
    </w:pPr>
    <w:rPr>
      <w:i/>
      <w:spacing w:val="15"/>
      <w:sz w:val="32"/>
    </w:rPr>
  </w:style>
  <w:style w:type="paragraph" w:styleId="1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1">
    <w:name w:val="Strong"/>
    <w:basedOn w:val="20"/>
    <w:semiHidden/>
    <w:unhideWhenUsed/>
    <w:qFormat/>
    <w:uiPriority w:val="22"/>
    <w:rPr>
      <w:b/>
      <w:bCs/>
    </w:rPr>
  </w:style>
  <w:style w:type="character" w:customStyle="1" w:styleId="22">
    <w:name w:val="标题 1字符"/>
    <w:basedOn w:val="20"/>
    <w:link w:val="2"/>
    <w:qFormat/>
    <w:uiPriority w:val="9"/>
    <w:rPr>
      <w:rFonts w:asciiTheme="majorHAnsi" w:hAnsiTheme="majorHAnsi"/>
      <w:caps/>
      <w:color w:val="2E2E2E" w:themeColor="accent2"/>
      <w:spacing w:val="14"/>
      <w:sz w:val="26"/>
      <w:szCs w:val="26"/>
      <w14:textFill>
        <w14:solidFill>
          <w14:schemeClr w14:val="accent2"/>
        </w14:solidFill>
      </w14:textFill>
    </w:rPr>
  </w:style>
  <w:style w:type="character" w:customStyle="1" w:styleId="23">
    <w:name w:val="标题 2字符"/>
    <w:basedOn w:val="20"/>
    <w:link w:val="3"/>
    <w:uiPriority w:val="9"/>
    <w:rPr>
      <w:rFonts w:asciiTheme="majorHAnsi" w:hAnsiTheme="majorHAnsi" w:eastAsiaTheme="majorEastAsia" w:cstheme="majorBidi"/>
      <w:color w:val="2E2E2E" w:themeColor="accent2"/>
      <w:szCs w:val="26"/>
      <w14:textFill>
        <w14:solidFill>
          <w14:schemeClr w14:val="accent2"/>
        </w14:solidFill>
      </w14:textFill>
    </w:rPr>
  </w:style>
  <w:style w:type="character" w:customStyle="1" w:styleId="24">
    <w:name w:val="标题 3字符"/>
    <w:basedOn w:val="20"/>
    <w:link w:val="4"/>
    <w:uiPriority w:val="9"/>
    <w:rPr>
      <w:rFonts w:asciiTheme="majorHAnsi" w:hAnsiTheme="majorHAnsi" w:eastAsiaTheme="majorEastAsia" w:cstheme="majorBidi"/>
      <w:szCs w:val="24"/>
    </w:rPr>
  </w:style>
  <w:style w:type="character" w:customStyle="1" w:styleId="25">
    <w:name w:val="标题 4字符"/>
    <w:basedOn w:val="20"/>
    <w:link w:val="5"/>
    <w:uiPriority w:val="9"/>
    <w:rPr>
      <w:rFonts w:asciiTheme="majorHAnsi" w:hAnsiTheme="majorHAnsi" w:eastAsiaTheme="majorEastAsia" w:cstheme="majorBidi"/>
      <w:i/>
      <w:iCs/>
      <w:spacing w:val="6"/>
    </w:rPr>
  </w:style>
  <w:style w:type="character" w:customStyle="1" w:styleId="26">
    <w:name w:val="标题 5字符"/>
    <w:basedOn w:val="20"/>
    <w:link w:val="6"/>
    <w:semiHidden/>
    <w:uiPriority w:val="9"/>
    <w:rPr>
      <w:rFonts w:asciiTheme="majorHAnsi" w:hAnsiTheme="majorHAnsi" w:eastAsiaTheme="majorEastAsia" w:cstheme="majorBidi"/>
      <w:i/>
      <w:color w:val="2E2E2E" w:themeColor="accent2"/>
      <w:spacing w:val="6"/>
      <w14:textFill>
        <w14:solidFill>
          <w14:schemeClr w14:val="accent2"/>
        </w14:solidFill>
      </w14:textFill>
    </w:rPr>
  </w:style>
  <w:style w:type="character" w:customStyle="1" w:styleId="27">
    <w:name w:val="标题 6字符"/>
    <w:basedOn w:val="20"/>
    <w:link w:val="7"/>
    <w:semiHidden/>
    <w:uiPriority w:val="9"/>
    <w:rPr>
      <w:rFonts w:asciiTheme="majorHAnsi" w:hAnsiTheme="majorHAnsi" w:eastAsiaTheme="majorEastAsia" w:cstheme="majorBidi"/>
      <w:color w:val="2E2E2E" w:themeColor="accent2"/>
      <w:spacing w:val="12"/>
      <w14:textFill>
        <w14:solidFill>
          <w14:schemeClr w14:val="accent2"/>
        </w14:solidFill>
      </w14:textFill>
    </w:rPr>
  </w:style>
  <w:style w:type="character" w:customStyle="1" w:styleId="28">
    <w:name w:val="标题 7字符"/>
    <w:basedOn w:val="20"/>
    <w:link w:val="8"/>
    <w:semiHidden/>
    <w:uiPriority w:val="9"/>
    <w:rPr>
      <w:rFonts w:asciiTheme="majorHAnsi" w:hAnsiTheme="majorHAnsi" w:eastAsiaTheme="majorEastAsia" w:cstheme="majorBidi"/>
      <w:iCs/>
      <w:color w:val="2E2E2E" w:themeColor="accent2"/>
      <w14:textFill>
        <w14:solidFill>
          <w14:schemeClr w14:val="accent2"/>
        </w14:solidFill>
      </w14:textFill>
    </w:rPr>
  </w:style>
  <w:style w:type="character" w:customStyle="1" w:styleId="29">
    <w:name w:val="标题 8字符"/>
    <w:basedOn w:val="20"/>
    <w:link w:val="9"/>
    <w:semiHidden/>
    <w:uiPriority w:val="9"/>
    <w:rPr>
      <w:rFonts w:asciiTheme="majorHAnsi" w:hAnsiTheme="majorHAnsi" w:eastAsiaTheme="majorEastAsia" w:cstheme="majorBidi"/>
      <w:i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character" w:customStyle="1" w:styleId="30">
    <w:name w:val="标题 9字符"/>
    <w:basedOn w:val="20"/>
    <w:link w:val="10"/>
    <w:semiHidden/>
    <w:uiPriority w:val="9"/>
    <w:rPr>
      <w:rFonts w:asciiTheme="majorHAnsi" w:hAnsiTheme="majorHAnsi" w:eastAsiaTheme="majorEastAsia" w:cstheme="majorBidi"/>
      <w:iCs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character" w:customStyle="1" w:styleId="31">
    <w:name w:val="页眉字符"/>
    <w:basedOn w:val="20"/>
    <w:link w:val="16"/>
    <w:uiPriority w:val="99"/>
  </w:style>
  <w:style w:type="character" w:customStyle="1" w:styleId="32">
    <w:name w:val="页脚字符"/>
    <w:basedOn w:val="20"/>
    <w:link w:val="15"/>
    <w:uiPriority w:val="99"/>
  </w:style>
  <w:style w:type="character" w:customStyle="1" w:styleId="33">
    <w:name w:val="标题字符"/>
    <w:basedOn w:val="20"/>
    <w:link w:val="14"/>
    <w:uiPriority w:val="2"/>
    <w:rPr>
      <w:rFonts w:asciiTheme="majorHAnsi" w:hAnsiTheme="majorHAnsi" w:eastAsiaTheme="majorEastAsia" w:cstheme="majorBidi"/>
      <w:caps/>
      <w:color w:val="2E2E2E" w:themeColor="accent2"/>
      <w:spacing w:val="6"/>
      <w:sz w:val="54"/>
      <w:szCs w:val="56"/>
      <w14:textFill>
        <w14:solidFill>
          <w14:schemeClr w14:val="accent2"/>
        </w14:solidFill>
      </w14:textFill>
    </w:rPr>
  </w:style>
  <w:style w:type="character" w:customStyle="1" w:styleId="34">
    <w:name w:val="日期字符"/>
    <w:basedOn w:val="20"/>
    <w:link w:val="13"/>
    <w:qFormat/>
    <w:uiPriority w:val="2"/>
    <w:rPr>
      <w:sz w:val="28"/>
    </w:rPr>
  </w:style>
  <w:style w:type="character" w:customStyle="1" w:styleId="35">
    <w:name w:val="Intense Emphasis"/>
    <w:basedOn w:val="20"/>
    <w:semiHidden/>
    <w:unhideWhenUsed/>
    <w:qFormat/>
    <w:uiPriority w:val="21"/>
    <w:rPr>
      <w:b/>
      <w:iCs/>
      <w:color w:val="2E2E2E" w:themeColor="accent2"/>
      <w14:textFill>
        <w14:solidFill>
          <w14:schemeClr w14:val="accent2"/>
        </w14:solidFill>
      </w14:textFill>
    </w:rPr>
  </w:style>
  <w:style w:type="paragraph" w:styleId="36">
    <w:name w:val="Intense Quote"/>
    <w:basedOn w:val="1"/>
    <w:next w:val="1"/>
    <w:link w:val="37"/>
    <w:semiHidden/>
    <w:unhideWhenUsed/>
    <w:qFormat/>
    <w:uiPriority w:val="30"/>
    <w:pPr>
      <w:spacing w:before="240"/>
    </w:pPr>
    <w:rPr>
      <w:b/>
      <w:i/>
      <w:iCs/>
      <w:color w:val="2E2E2E" w:themeColor="accent2"/>
      <w14:textFill>
        <w14:solidFill>
          <w14:schemeClr w14:val="accent2"/>
        </w14:solidFill>
      </w14:textFill>
    </w:rPr>
  </w:style>
  <w:style w:type="character" w:customStyle="1" w:styleId="37">
    <w:name w:val="明显引用字符"/>
    <w:basedOn w:val="20"/>
    <w:link w:val="36"/>
    <w:semiHidden/>
    <w:qFormat/>
    <w:uiPriority w:val="30"/>
    <w:rPr>
      <w:b/>
      <w:i/>
      <w:iCs/>
      <w:color w:val="2E2E2E" w:themeColor="accent2"/>
      <w14:textFill>
        <w14:solidFill>
          <w14:schemeClr w14:val="accent2"/>
        </w14:solidFill>
      </w14:textFill>
    </w:rPr>
  </w:style>
  <w:style w:type="character" w:customStyle="1" w:styleId="38">
    <w:name w:val="Intense Reference"/>
    <w:basedOn w:val="20"/>
    <w:semiHidden/>
    <w:unhideWhenUsed/>
    <w:qFormat/>
    <w:uiPriority w:val="32"/>
    <w:rPr>
      <w:b/>
      <w:bCs/>
      <w:caps/>
      <w:color w:val="707070" w:themeColor="accent1"/>
      <w:spacing w:val="0"/>
      <w14:textFill>
        <w14:solidFill>
          <w14:schemeClr w14:val="accent1"/>
        </w14:solidFill>
      </w14:textFill>
    </w:rPr>
  </w:style>
  <w:style w:type="paragraph" w:styleId="39">
    <w:name w:val="Quote"/>
    <w:basedOn w:val="1"/>
    <w:next w:val="1"/>
    <w:link w:val="40"/>
    <w:semiHidden/>
    <w:unhideWhenUsed/>
    <w:qFormat/>
    <w:uiPriority w:val="29"/>
    <w:pPr>
      <w:spacing w:before="240"/>
    </w:pPr>
    <w:rPr>
      <w:i/>
      <w:iCs/>
    </w:rPr>
  </w:style>
  <w:style w:type="character" w:customStyle="1" w:styleId="40">
    <w:name w:val="引用字符"/>
    <w:basedOn w:val="20"/>
    <w:link w:val="39"/>
    <w:semiHidden/>
    <w:qFormat/>
    <w:uiPriority w:val="29"/>
    <w:rPr>
      <w:i/>
      <w:iCs/>
    </w:rPr>
  </w:style>
  <w:style w:type="character" w:customStyle="1" w:styleId="41">
    <w:name w:val="Subtle Emphasis"/>
    <w:basedOn w:val="20"/>
    <w:semiHidden/>
    <w:unhideWhenUsed/>
    <w:qFormat/>
    <w:uiPriority w:val="19"/>
    <w:rPr>
      <w:i/>
      <w:iCs/>
      <w:color w:val="707070" w:themeColor="accent1"/>
      <w14:textFill>
        <w14:solidFill>
          <w14:schemeClr w14:val="accent1"/>
        </w14:solidFill>
      </w14:textFill>
    </w:rPr>
  </w:style>
  <w:style w:type="character" w:customStyle="1" w:styleId="42">
    <w:name w:val="Subtle Reference"/>
    <w:basedOn w:val="20"/>
    <w:semiHidden/>
    <w:unhideWhenUsed/>
    <w:qFormat/>
    <w:uiPriority w:val="31"/>
    <w:rPr>
      <w:caps/>
      <w:color w:val="707070" w:themeColor="accent1"/>
      <w14:textFill>
        <w14:solidFill>
          <w14:schemeClr w14:val="accent1"/>
        </w14:solidFill>
      </w14:textFill>
    </w:rPr>
  </w:style>
  <w:style w:type="paragraph" w:customStyle="1" w:styleId="43">
    <w:name w:val="TOC Heading"/>
    <w:basedOn w:val="2"/>
    <w:next w:val="1"/>
    <w:semiHidden/>
    <w:unhideWhenUsed/>
    <w:qFormat/>
    <w:uiPriority w:val="39"/>
    <w:pPr>
      <w:numPr>
        <w:numId w:val="0"/>
      </w:numPr>
      <w:outlineLvl w:val="9"/>
    </w:pPr>
  </w:style>
  <w:style w:type="character" w:customStyle="1" w:styleId="44">
    <w:name w:val="副标题字符"/>
    <w:basedOn w:val="20"/>
    <w:link w:val="17"/>
    <w:semiHidden/>
    <w:uiPriority w:val="11"/>
    <w:rPr>
      <w:rFonts w:eastAsiaTheme="minorEastAsia"/>
      <w:i/>
      <w:spacing w:val="15"/>
      <w:sz w:val="32"/>
    </w:rPr>
  </w:style>
  <w:style w:type="character" w:styleId="45">
    <w:name w:val="Placeholder Text"/>
    <w:basedOn w:val="20"/>
    <w:semiHidden/>
    <w:uiPriority w:val="99"/>
    <w:rPr>
      <w:color w:val="808080"/>
    </w:rPr>
  </w:style>
  <w:style w:type="character" w:customStyle="1" w:styleId="46">
    <w:name w:val="文档结构图字符"/>
    <w:basedOn w:val="20"/>
    <w:link w:val="12"/>
    <w:semiHidden/>
    <w:uiPriority w:val="99"/>
    <w:rPr>
      <w:rFonts w:ascii="宋体" w:eastAsia="宋体"/>
      <w:sz w:val="24"/>
      <w:szCs w:val="24"/>
      <w:lang w:val="en-GB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创建大纲.dotx</Template>
  <Pages>4</Pages>
  <Words>47</Words>
  <Characters>269</Characters>
  <Lines>2</Lines>
  <Paragraphs>1</Paragraphs>
  <TotalTime>3</TotalTime>
  <ScaleCrop>false</ScaleCrop>
  <LinksUpToDate>false</LinksUpToDate>
  <CharactersWithSpaces>315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2019-03-23T08:22:00Z</dcterms:created>
  <dc:creator>Microsoft Office 用户</dc:creator>
  <cp:lastModifiedBy>测试用户</cp:lastModifiedBy>
  <dcterms:modified xsi:type="dcterms:W3CDTF">2019-03-27T05:58:18Z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